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01F36" w14:textId="3AAD1C7A" w:rsidR="00E7778D" w:rsidRDefault="00E7778D">
      <w:pPr>
        <w:pStyle w:val="Subtitle"/>
      </w:pPr>
    </w:p>
    <w:p w14:paraId="611A5054" w14:textId="55848E3E" w:rsidR="00E7778D" w:rsidRDefault="00E16089">
      <w:pPr>
        <w:pStyle w:val="Title"/>
      </w:pPr>
      <w:proofErr w:type="spellStart"/>
      <w:r>
        <w:t>Curto</w:t>
      </w:r>
      <w:proofErr w:type="spellEnd"/>
      <w:r>
        <w:t xml:space="preserve"> </w:t>
      </w:r>
      <w:r w:rsidR="00F95A00">
        <w:t>temperature optimum</w:t>
      </w:r>
      <w:r>
        <w:t xml:space="preserve"> experiment</w:t>
      </w:r>
    </w:p>
    <w:p w14:paraId="49888E24" w14:textId="23D318DE" w:rsidR="00E7778D" w:rsidRDefault="00E7778D">
      <w:pPr>
        <w:pStyle w:val="Author"/>
      </w:pPr>
    </w:p>
    <w:p w14:paraId="237B4988" w14:textId="75174B1F" w:rsidR="00E16089" w:rsidRDefault="00E16089" w:rsidP="000B0ECA">
      <w:pPr>
        <w:pStyle w:val="ListParagraph"/>
        <w:numPr>
          <w:ilvl w:val="0"/>
          <w:numId w:val="18"/>
        </w:numPr>
      </w:pPr>
      <w:r>
        <w:t>Get cultures from -80C and streak onto LB media plates (so far 8</w:t>
      </w:r>
      <w:r w:rsidR="005D4CC6">
        <w:t>4</w:t>
      </w:r>
      <w:r>
        <w:t xml:space="preserve"> clade I isolates are streaked); incubate plates at 28</w:t>
      </w:r>
      <w:r w:rsidR="005D4CC6">
        <w:t>°</w:t>
      </w:r>
      <w:proofErr w:type="gramStart"/>
      <w:r>
        <w:t>C</w:t>
      </w:r>
      <w:proofErr w:type="gramEnd"/>
    </w:p>
    <w:p w14:paraId="259A036A" w14:textId="0FB6F218" w:rsidR="00E16089" w:rsidRDefault="00E16089" w:rsidP="000B0ECA">
      <w:pPr>
        <w:pStyle w:val="ListParagraph"/>
        <w:numPr>
          <w:ilvl w:val="0"/>
          <w:numId w:val="18"/>
        </w:numPr>
      </w:pPr>
      <w:r>
        <w:t xml:space="preserve">When single colonies are grown: </w:t>
      </w:r>
    </w:p>
    <w:p w14:paraId="53D4A876" w14:textId="480342EC" w:rsidR="00E16089" w:rsidRDefault="00E16089" w:rsidP="003F59B5">
      <w:pPr>
        <w:pStyle w:val="ListParagraph"/>
        <w:numPr>
          <w:ilvl w:val="0"/>
          <w:numId w:val="18"/>
        </w:numPr>
      </w:pPr>
      <w:r>
        <w:t>Prepare M63</w:t>
      </w:r>
      <w:r w:rsidR="00CC76B9">
        <w:t xml:space="preserve"> with glucose</w:t>
      </w:r>
      <w:r>
        <w:t xml:space="preserve"> media</w:t>
      </w:r>
      <w:r w:rsidR="002F0004">
        <w:t xml:space="preserve"> pH </w:t>
      </w:r>
      <w:proofErr w:type="gramStart"/>
      <w:r w:rsidR="002F0004">
        <w:t>5.9</w:t>
      </w:r>
      <w:proofErr w:type="gramEnd"/>
      <w:r>
        <w:t xml:space="preserve"> </w:t>
      </w:r>
    </w:p>
    <w:p w14:paraId="12201814" w14:textId="5157C75F" w:rsidR="00E16089" w:rsidRDefault="00E16089" w:rsidP="003F59B5">
      <w:pPr>
        <w:pStyle w:val="ListParagraph"/>
        <w:numPr>
          <w:ilvl w:val="0"/>
          <w:numId w:val="18"/>
        </w:numPr>
      </w:pPr>
      <w:r>
        <w:t xml:space="preserve">Fill 96 deep well plate with </w:t>
      </w:r>
      <w:r w:rsidR="005D4CC6">
        <w:t>1.0</w:t>
      </w:r>
      <w:r>
        <w:t xml:space="preserve"> ml of </w:t>
      </w:r>
      <w:r w:rsidR="005D4CC6">
        <w:t xml:space="preserve">LB </w:t>
      </w:r>
      <w:proofErr w:type="gramStart"/>
      <w:r>
        <w:t>media;</w:t>
      </w:r>
      <w:proofErr w:type="gramEnd"/>
      <w:r>
        <w:t xml:space="preserve"> </w:t>
      </w:r>
    </w:p>
    <w:p w14:paraId="332FA701" w14:textId="3EFE05F7" w:rsidR="00E16089" w:rsidRDefault="00E16089" w:rsidP="003F59B5">
      <w:pPr>
        <w:pStyle w:val="ListParagraph"/>
        <w:numPr>
          <w:ilvl w:val="0"/>
          <w:numId w:val="18"/>
        </w:numPr>
      </w:pPr>
      <w:r>
        <w:t xml:space="preserve">Take inoculation needle and inoculate colony into </w:t>
      </w:r>
      <w:r w:rsidR="000B0ECA">
        <w:t xml:space="preserve">corresponding </w:t>
      </w:r>
      <w:proofErr w:type="gramStart"/>
      <w:r w:rsidR="000B0ECA">
        <w:t>well</w:t>
      </w:r>
      <w:proofErr w:type="gramEnd"/>
      <w:r>
        <w:t xml:space="preserve"> </w:t>
      </w:r>
    </w:p>
    <w:p w14:paraId="58F1D662" w14:textId="19A9CC0A" w:rsidR="00E16089" w:rsidRDefault="00E16089" w:rsidP="003F59B5">
      <w:pPr>
        <w:pStyle w:val="ListParagraph"/>
        <w:numPr>
          <w:ilvl w:val="0"/>
          <w:numId w:val="18"/>
        </w:numPr>
      </w:pPr>
      <w:r>
        <w:t>Seal with film and incubate at 28</w:t>
      </w:r>
      <w:r w:rsidR="005D4CC6">
        <w:t>°</w:t>
      </w:r>
      <w:proofErr w:type="gramStart"/>
      <w:r>
        <w:t>C</w:t>
      </w:r>
      <w:proofErr w:type="gramEnd"/>
      <w:r>
        <w:t xml:space="preserve"> </w:t>
      </w:r>
    </w:p>
    <w:p w14:paraId="02E586A7" w14:textId="679169BD" w:rsidR="00066746" w:rsidRDefault="00E16089" w:rsidP="00066746">
      <w:pPr>
        <w:pStyle w:val="ListParagraph"/>
        <w:numPr>
          <w:ilvl w:val="0"/>
          <w:numId w:val="18"/>
        </w:numPr>
      </w:pPr>
      <w:r>
        <w:t xml:space="preserve">When cultures grew </w:t>
      </w:r>
      <w:r w:rsidR="005D4CC6">
        <w:t xml:space="preserve">spin plate at max speed and discard supernatant. Wash pellet with 1 ml saline </w:t>
      </w:r>
      <w:r w:rsidR="002F0004">
        <w:t>3</w:t>
      </w:r>
      <w:r w:rsidR="005D4CC6">
        <w:t xml:space="preserve"> </w:t>
      </w:r>
      <w:proofErr w:type="gramStart"/>
      <w:r w:rsidR="00066746">
        <w:t>x</w:t>
      </w:r>
      <w:proofErr w:type="gramEnd"/>
    </w:p>
    <w:p w14:paraId="3113A030" w14:textId="6D8A2CF2" w:rsidR="00F95A00" w:rsidRDefault="00F95A00" w:rsidP="003F59B5">
      <w:pPr>
        <w:pStyle w:val="ListParagraph"/>
        <w:numPr>
          <w:ilvl w:val="0"/>
          <w:numId w:val="18"/>
        </w:numPr>
      </w:pPr>
      <w:r>
        <w:t xml:space="preserve">Measure OD at 600 nm calculate amounts for final cell density at </w:t>
      </w:r>
      <w:proofErr w:type="gramStart"/>
      <w:r>
        <w:t>0.</w:t>
      </w:r>
      <w:r w:rsidR="00D5451F">
        <w:t>1</w:t>
      </w:r>
      <w:proofErr w:type="gramEnd"/>
      <w:r w:rsidR="00066746">
        <w:t xml:space="preserve"> </w:t>
      </w:r>
    </w:p>
    <w:p w14:paraId="72E38A0F" w14:textId="6E6C9010" w:rsidR="00822C16" w:rsidRDefault="00822C16" w:rsidP="003F59B5">
      <w:pPr>
        <w:pStyle w:val="ListParagraph"/>
        <w:numPr>
          <w:ilvl w:val="0"/>
          <w:numId w:val="18"/>
        </w:numPr>
      </w:pPr>
      <w:r>
        <w:t>Spin one more time to concentrate cells more</w:t>
      </w:r>
      <w:r w:rsidR="00066746">
        <w:t xml:space="preserve">; resuspend pellet in M63 media with </w:t>
      </w:r>
      <w:proofErr w:type="gramStart"/>
      <w:r w:rsidR="00066746">
        <w:t>glucose</w:t>
      </w:r>
      <w:proofErr w:type="gramEnd"/>
    </w:p>
    <w:p w14:paraId="7F5FAB57" w14:textId="1AB037D9" w:rsidR="00066746" w:rsidRDefault="00066746" w:rsidP="003F59B5">
      <w:pPr>
        <w:pStyle w:val="ListParagraph"/>
        <w:numPr>
          <w:ilvl w:val="0"/>
          <w:numId w:val="18"/>
        </w:numPr>
      </w:pPr>
      <w:r>
        <w:t xml:space="preserve">Prepare 96 deep well plate for all 7 temperatures mixing the appropriate strain volume with </w:t>
      </w:r>
      <w:proofErr w:type="gramStart"/>
      <w:r>
        <w:t>M63</w:t>
      </w:r>
      <w:proofErr w:type="gramEnd"/>
      <w:r>
        <w:t xml:space="preserve"> </w:t>
      </w:r>
    </w:p>
    <w:p w14:paraId="6E9D5B2D" w14:textId="2FEE262A" w:rsidR="00E16089" w:rsidRDefault="005D4CC6" w:rsidP="003F59B5">
      <w:pPr>
        <w:pStyle w:val="ListParagraph"/>
        <w:numPr>
          <w:ilvl w:val="0"/>
          <w:numId w:val="18"/>
        </w:numPr>
      </w:pPr>
      <w:r>
        <w:t>T</w:t>
      </w:r>
      <w:r w:rsidR="00E16089">
        <w:t xml:space="preserve">ransfer </w:t>
      </w:r>
      <w:r w:rsidR="00066746">
        <w:t xml:space="preserve">100 </w:t>
      </w:r>
      <w:proofErr w:type="spellStart"/>
      <w:r w:rsidR="00066746">
        <w:t>ul</w:t>
      </w:r>
      <w:proofErr w:type="spellEnd"/>
      <w:r w:rsidR="00066746">
        <w:t xml:space="preserve"> of the diluted cultures </w:t>
      </w:r>
      <w:r w:rsidR="00E16089">
        <w:t xml:space="preserve">into </w:t>
      </w:r>
      <w:r w:rsidR="00F95A00">
        <w:t>a 384 plate with</w:t>
      </w:r>
      <w:r w:rsidR="00066746">
        <w:t xml:space="preserve"> a 12 channel pipet</w:t>
      </w:r>
      <w:r w:rsidR="00F95A00">
        <w:t xml:space="preserve">; 7 plates total </w:t>
      </w:r>
    </w:p>
    <w:p w14:paraId="55B4020F" w14:textId="449C1CD7" w:rsidR="00F95A00" w:rsidRDefault="00F95A00" w:rsidP="003F59B5">
      <w:pPr>
        <w:pStyle w:val="ListParagraph"/>
        <w:numPr>
          <w:ilvl w:val="0"/>
          <w:numId w:val="18"/>
        </w:numPr>
      </w:pPr>
      <w:r>
        <w:t xml:space="preserve">Each 384 plate contains each strain in </w:t>
      </w:r>
      <w:proofErr w:type="gramStart"/>
      <w:r>
        <w:t>triplicate</w:t>
      </w:r>
      <w:proofErr w:type="gramEnd"/>
    </w:p>
    <w:p w14:paraId="505ECCDF" w14:textId="4033D3DF" w:rsidR="00F95A00" w:rsidRDefault="00F95A00" w:rsidP="003F59B5">
      <w:pPr>
        <w:pStyle w:val="ListParagraph"/>
        <w:numPr>
          <w:ilvl w:val="0"/>
          <w:numId w:val="18"/>
        </w:numPr>
      </w:pPr>
      <w:r>
        <w:t>When all plates are inoculated incubate one plate at</w:t>
      </w:r>
    </w:p>
    <w:p w14:paraId="71E4F7DB" w14:textId="73375C91" w:rsidR="00F95A00" w:rsidRDefault="00C22FA3" w:rsidP="003F59B5">
      <w:pPr>
        <w:pStyle w:val="ListParagraph"/>
        <w:numPr>
          <w:ilvl w:val="0"/>
          <w:numId w:val="18"/>
        </w:numPr>
      </w:pPr>
      <w:r>
        <w:t>9</w:t>
      </w:r>
      <w:r w:rsidR="00F95A00">
        <w:t xml:space="preserve">°C, </w:t>
      </w:r>
      <w:r>
        <w:t>20</w:t>
      </w:r>
      <w:r w:rsidR="00F95A00">
        <w:t>°C, 26°C, 28°C, 30°C, 33°C and 37°C</w:t>
      </w:r>
    </w:p>
    <w:p w14:paraId="7496479B" w14:textId="0EEC54A5" w:rsidR="002F0004" w:rsidRDefault="002F0004" w:rsidP="003F59B5">
      <w:pPr>
        <w:pStyle w:val="ListParagraph"/>
        <w:numPr>
          <w:ilvl w:val="0"/>
          <w:numId w:val="18"/>
        </w:numPr>
      </w:pPr>
      <w:r>
        <w:t xml:space="preserve">Measure every 1hrs for 48 </w:t>
      </w:r>
      <w:proofErr w:type="spellStart"/>
      <w:proofErr w:type="gramStart"/>
      <w:r>
        <w:t>hrs</w:t>
      </w:r>
      <w:proofErr w:type="spellEnd"/>
      <w:proofErr w:type="gramEnd"/>
    </w:p>
    <w:p w14:paraId="1C9F185E" w14:textId="77777777" w:rsidR="003F59B5" w:rsidRDefault="003F59B5" w:rsidP="003F59B5"/>
    <w:p w14:paraId="094BEBED" w14:textId="77777777" w:rsidR="003F59B5" w:rsidRDefault="003F59B5" w:rsidP="003F59B5"/>
    <w:p w14:paraId="731F0095" w14:textId="32379BFD" w:rsidR="00E7778D" w:rsidRDefault="00E7778D"/>
    <w:p w14:paraId="196D749A" w14:textId="77777777" w:rsidR="00E7778D" w:rsidRDefault="00E7778D"/>
    <w:sectPr w:rsidR="00E7778D">
      <w:footerReference w:type="default" r:id="rId7"/>
      <w:pgSz w:w="12240" w:h="15840"/>
      <w:pgMar w:top="1267" w:right="1339" w:bottom="1339" w:left="133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B9496" w14:textId="77777777" w:rsidR="001D5184" w:rsidRDefault="001D5184">
      <w:pPr>
        <w:spacing w:after="0" w:line="240" w:lineRule="auto"/>
      </w:pPr>
      <w:r>
        <w:separator/>
      </w:r>
    </w:p>
    <w:p w14:paraId="745FFF9A" w14:textId="77777777" w:rsidR="001D5184" w:rsidRDefault="001D5184"/>
    <w:p w14:paraId="21DDB13B" w14:textId="77777777" w:rsidR="001D5184" w:rsidRDefault="001D5184"/>
  </w:endnote>
  <w:endnote w:type="continuationSeparator" w:id="0">
    <w:p w14:paraId="78BFBA58" w14:textId="77777777" w:rsidR="001D5184" w:rsidRDefault="001D5184">
      <w:pPr>
        <w:spacing w:after="0" w:line="240" w:lineRule="auto"/>
      </w:pPr>
      <w:r>
        <w:continuationSeparator/>
      </w:r>
    </w:p>
    <w:p w14:paraId="6E5CBF52" w14:textId="77777777" w:rsidR="001D5184" w:rsidRDefault="001D5184"/>
    <w:p w14:paraId="7724A8A4" w14:textId="77777777" w:rsidR="001D5184" w:rsidRDefault="001D51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5635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BF42AB" w14:textId="77777777" w:rsidR="00E7778D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5E095" w14:textId="77777777" w:rsidR="001D5184" w:rsidRDefault="001D5184">
      <w:pPr>
        <w:spacing w:after="0" w:line="240" w:lineRule="auto"/>
      </w:pPr>
      <w:r>
        <w:separator/>
      </w:r>
    </w:p>
    <w:p w14:paraId="72F56B0C" w14:textId="77777777" w:rsidR="001D5184" w:rsidRDefault="001D5184"/>
    <w:p w14:paraId="4C18B108" w14:textId="77777777" w:rsidR="001D5184" w:rsidRDefault="001D5184"/>
  </w:footnote>
  <w:footnote w:type="continuationSeparator" w:id="0">
    <w:p w14:paraId="0E60C2F5" w14:textId="77777777" w:rsidR="001D5184" w:rsidRDefault="001D5184">
      <w:pPr>
        <w:spacing w:after="0" w:line="240" w:lineRule="auto"/>
      </w:pPr>
      <w:r>
        <w:continuationSeparator/>
      </w:r>
    </w:p>
    <w:p w14:paraId="3123F437" w14:textId="77777777" w:rsidR="001D5184" w:rsidRDefault="001D5184"/>
    <w:p w14:paraId="4B5CB932" w14:textId="77777777" w:rsidR="001D5184" w:rsidRDefault="001D518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00293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70B2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96E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B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2E4B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4E4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83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D142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CC0FEF"/>
    <w:multiLevelType w:val="hybridMultilevel"/>
    <w:tmpl w:val="E380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57834"/>
    <w:multiLevelType w:val="hybridMultilevel"/>
    <w:tmpl w:val="64709B02"/>
    <w:lvl w:ilvl="0" w:tplc="D0CE1B3C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82C9A"/>
    <w:multiLevelType w:val="hybridMultilevel"/>
    <w:tmpl w:val="63F07864"/>
    <w:lvl w:ilvl="0" w:tplc="A552E8B8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C0320"/>
    <w:multiLevelType w:val="hybridMultilevel"/>
    <w:tmpl w:val="DC3C7298"/>
    <w:lvl w:ilvl="0" w:tplc="B92C4AE4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76083"/>
    <w:multiLevelType w:val="hybridMultilevel"/>
    <w:tmpl w:val="69AA3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083510"/>
    <w:multiLevelType w:val="hybridMultilevel"/>
    <w:tmpl w:val="BE6E19F6"/>
    <w:lvl w:ilvl="0" w:tplc="A50A105A">
      <w:start w:val="1"/>
      <w:numFmt w:val="bullet"/>
      <w:pStyle w:val="ListBullet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26C1F"/>
    <w:multiLevelType w:val="hybridMultilevel"/>
    <w:tmpl w:val="49ACD974"/>
    <w:lvl w:ilvl="0" w:tplc="2A7A1916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C14F5"/>
    <w:multiLevelType w:val="hybridMultilevel"/>
    <w:tmpl w:val="C0169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901CF9"/>
    <w:multiLevelType w:val="hybridMultilevel"/>
    <w:tmpl w:val="2F4A75D8"/>
    <w:lvl w:ilvl="0" w:tplc="62A25D7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070736">
    <w:abstractNumId w:val="9"/>
  </w:num>
  <w:num w:numId="2" w16cid:durableId="764156872">
    <w:abstractNumId w:val="12"/>
  </w:num>
  <w:num w:numId="3" w16cid:durableId="2028478469">
    <w:abstractNumId w:val="16"/>
  </w:num>
  <w:num w:numId="4" w16cid:durableId="681053890">
    <w:abstractNumId w:val="13"/>
  </w:num>
  <w:num w:numId="5" w16cid:durableId="455374088">
    <w:abstractNumId w:val="11"/>
  </w:num>
  <w:num w:numId="6" w16cid:durableId="515119248">
    <w:abstractNumId w:val="7"/>
  </w:num>
  <w:num w:numId="7" w16cid:durableId="1771123962">
    <w:abstractNumId w:val="6"/>
  </w:num>
  <w:num w:numId="8" w16cid:durableId="1283265186">
    <w:abstractNumId w:val="5"/>
  </w:num>
  <w:num w:numId="9" w16cid:durableId="360280607">
    <w:abstractNumId w:val="4"/>
  </w:num>
  <w:num w:numId="10" w16cid:durableId="718162929">
    <w:abstractNumId w:val="8"/>
  </w:num>
  <w:num w:numId="11" w16cid:durableId="2013802351">
    <w:abstractNumId w:val="3"/>
  </w:num>
  <w:num w:numId="12" w16cid:durableId="631448144">
    <w:abstractNumId w:val="2"/>
  </w:num>
  <w:num w:numId="13" w16cid:durableId="2120031457">
    <w:abstractNumId w:val="1"/>
  </w:num>
  <w:num w:numId="14" w16cid:durableId="1704086510">
    <w:abstractNumId w:val="0"/>
  </w:num>
  <w:num w:numId="15" w16cid:durableId="1790315805">
    <w:abstractNumId w:val="15"/>
  </w:num>
  <w:num w:numId="16" w16cid:durableId="517431525">
    <w:abstractNumId w:val="18"/>
  </w:num>
  <w:num w:numId="17" w16cid:durableId="1430539392">
    <w:abstractNumId w:val="10"/>
  </w:num>
  <w:num w:numId="18" w16cid:durableId="152113524">
    <w:abstractNumId w:val="14"/>
  </w:num>
  <w:num w:numId="19" w16cid:durableId="10410533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89"/>
    <w:rsid w:val="00066746"/>
    <w:rsid w:val="000B0ECA"/>
    <w:rsid w:val="000F34AB"/>
    <w:rsid w:val="001D5184"/>
    <w:rsid w:val="002F0004"/>
    <w:rsid w:val="003F59B5"/>
    <w:rsid w:val="005D4CC6"/>
    <w:rsid w:val="00822C16"/>
    <w:rsid w:val="00881D41"/>
    <w:rsid w:val="00C22FA3"/>
    <w:rsid w:val="00CA0AF7"/>
    <w:rsid w:val="00CC76B9"/>
    <w:rsid w:val="00D5451F"/>
    <w:rsid w:val="00E16089"/>
    <w:rsid w:val="00E7778D"/>
    <w:rsid w:val="00F9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1C475"/>
  <w15:chartTrackingRefBased/>
  <w15:docId w15:val="{2B79CE12-72DB-9A43-9FA0-2D9AA1BF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line="240" w:lineRule="auto"/>
      <w:contextualSpacing/>
      <w:outlineLvl w:val="0"/>
    </w:pPr>
    <w:rPr>
      <w:rFonts w:asciiTheme="majorHAnsi" w:eastAsiaTheme="majorEastAsia" w:hAnsiTheme="majorHAnsi" w:cstheme="majorBidi"/>
      <w:sz w:val="4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0" w:line="240" w:lineRule="auto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0" w:line="240" w:lineRule="auto"/>
      <w:outlineLvl w:val="2"/>
    </w:pPr>
    <w:rPr>
      <w:rFonts w:asciiTheme="majorHAnsi" w:eastAsiaTheme="majorEastAsia" w:hAnsiTheme="majorHAnsi" w:cstheme="majorBidi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0" w:line="240" w:lineRule="auto"/>
      <w:outlineLvl w:val="3"/>
    </w:pPr>
    <w:rPr>
      <w:rFonts w:asciiTheme="majorHAnsi" w:eastAsiaTheme="majorEastAsia" w:hAnsiTheme="majorHAnsi" w:cstheme="majorBidi"/>
      <w:i/>
      <w:iCs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0" w:line="240" w:lineRule="auto"/>
      <w:contextualSpacing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0" w:line="240" w:lineRule="auto"/>
      <w:contextualSpacing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after="300" w:line="240" w:lineRule="auto"/>
      <w:contextualSpacing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sz w:val="32"/>
    </w:rPr>
  </w:style>
  <w:style w:type="paragraph" w:styleId="Title">
    <w:name w:val="Title"/>
    <w:basedOn w:val="Normal"/>
    <w:link w:val="TitleChar"/>
    <w:uiPriority w:val="1"/>
    <w:qFormat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42"/>
      <w:szCs w:val="32"/>
    </w:rPr>
  </w:style>
  <w:style w:type="paragraph" w:styleId="ListNumber">
    <w:name w:val="List Number"/>
    <w:basedOn w:val="Normal"/>
    <w:uiPriority w:val="13"/>
    <w:qFormat/>
    <w:pPr>
      <w:numPr>
        <w:numId w:val="16"/>
      </w:numPr>
    </w:p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ind w:left="490" w:right="490"/>
      <w:contextualSpacing/>
    </w:pPr>
    <w:rPr>
      <w:i/>
      <w:iCs/>
      <w:sz w:val="3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40"/>
      <w:ind w:left="490" w:right="49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Bullet">
    <w:name w:val="List Bullet"/>
    <w:basedOn w:val="Normal"/>
    <w:uiPriority w:val="12"/>
    <w:qFormat/>
    <w:pPr>
      <w:numPr>
        <w:numId w:val="15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pPr>
      <w:pBdr>
        <w:bottom w:val="single" w:sz="8" w:space="17" w:color="000000" w:themeColor="text1"/>
      </w:pBdr>
      <w:spacing w:after="64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0000" w:themeColor="text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000000" w:themeColor="tex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000000" w:themeColor="tex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0000" w:themeColor="tex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ReportTable">
    <w:name w:val="Report Table"/>
    <w:basedOn w:val="TableNormal"/>
    <w:uiPriority w:val="99"/>
    <w:pPr>
      <w:spacing w:after="0" w:line="240" w:lineRule="auto"/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36"/>
      <w:szCs w:val="26"/>
    </w:rPr>
  </w:style>
  <w:style w:type="paragraph" w:styleId="Header">
    <w:name w:val="header"/>
    <w:basedOn w:val="Normal"/>
    <w:link w:val="HeaderChar"/>
    <w:uiPriority w:val="99"/>
    <w:qFormat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3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30"/>
    </w:rPr>
  </w:style>
  <w:style w:type="paragraph" w:styleId="ListParagraph">
    <w:name w:val="List Paragraph"/>
    <w:basedOn w:val="Normal"/>
    <w:uiPriority w:val="34"/>
    <w:unhideWhenUsed/>
    <w:qFormat/>
    <w:rsid w:val="00E16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laudia/Library/Containers/com.microsoft.Word/Data/Library/Application%20Support/Microsoft/Office/16.0/DTS/en-US%7b4F66FFBE-4352-6D4F-9FC3-7185CDA880D2%7d/%7bBA0870D6-8C22-1140-AFFC-F0866E3820A3%7dtf10002081.dotx" TargetMode="External"/></Relationships>
</file>

<file path=word/theme/theme1.xml><?xml version="1.0" encoding="utf-8"?>
<a:theme xmlns:a="http://schemas.openxmlformats.org/drawingml/2006/main" name="Office Theme">
  <a:themeElements>
    <a:clrScheme name="Custom 43">
      <a:dk1>
        <a:sysClr val="windowText" lastClr="000000"/>
      </a:dk1>
      <a:lt1>
        <a:sysClr val="window" lastClr="FFFFFF"/>
      </a:lt1>
      <a:dk2>
        <a:srgbClr val="151E1F"/>
      </a:dk2>
      <a:lt2>
        <a:srgbClr val="F1F4F4"/>
      </a:lt2>
      <a:accent1>
        <a:srgbClr val="53777A"/>
      </a:accent1>
      <a:accent2>
        <a:srgbClr val="542437"/>
      </a:accent2>
      <a:accent3>
        <a:srgbClr val="C02942"/>
      </a:accent3>
      <a:accent4>
        <a:srgbClr val="D95B43"/>
      </a:accent4>
      <a:accent5>
        <a:srgbClr val="B09169"/>
      </a:accent5>
      <a:accent6>
        <a:srgbClr val="ECD078"/>
      </a:accent6>
      <a:hlink>
        <a:srgbClr val="5E9EA1"/>
      </a:hlink>
      <a:folHlink>
        <a:srgbClr val="7A4561"/>
      </a:folHlink>
    </a:clrScheme>
    <a:fontScheme name="Style Set 9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{BA0870D6-8C22-1140-AFFC-F0866E3820A3}tf10002081.dotx</Template>
  <TotalTime>177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Claudia Weihe</cp:lastModifiedBy>
  <cp:revision>4</cp:revision>
  <cp:lastPrinted>2024-01-17T16:50:00Z</cp:lastPrinted>
  <dcterms:created xsi:type="dcterms:W3CDTF">2024-01-16T20:03:00Z</dcterms:created>
  <dcterms:modified xsi:type="dcterms:W3CDTF">2024-01-18T02:05:00Z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TF10002040</vt:lpwstr>
  </property>
</Properties>
</file>